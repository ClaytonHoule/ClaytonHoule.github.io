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AB3B" w14:textId="485143F9" w:rsidR="004B77C9" w:rsidRDefault="0042675E" w:rsidP="005B25D6">
      <w:pPr>
        <w:ind w:firstLine="0"/>
      </w:pPr>
      <w:r>
        <w:tab/>
      </w:r>
      <w:r w:rsidR="00147906">
        <w:t>This project is from CS 360 Mobile Architecture and Design and is an inventory app I decided to enhance for my capstone. This enhancement targets algorithms and data structures used in this project.</w:t>
      </w:r>
    </w:p>
    <w:p w14:paraId="4D81B591" w14:textId="77777777" w:rsidR="00E56746" w:rsidRDefault="00147906" w:rsidP="00147906">
      <w:r>
        <w:t xml:space="preserve">I still wish to pursue a career in app development, so this project is a good fit. I selected this item because I felt it was a good fit for my goals and career aspirations that can be improved easily. It highlights my system design skill; how I can create new files that can scale and add to the project. </w:t>
      </w:r>
      <w:r w:rsidR="00C85170">
        <w:t xml:space="preserve">It also expresses my skills in the creation and use of multiple algorithms and how they are applied to the project. </w:t>
      </w:r>
    </w:p>
    <w:p w14:paraId="3DE5408F" w14:textId="1AE80D49" w:rsidR="00147906" w:rsidRDefault="00C85170" w:rsidP="00147906">
      <w:r>
        <w:t xml:space="preserve">The artifact was improved via the introduction of a sorting and filtering algorithm. </w:t>
      </w:r>
      <w:r w:rsidR="00E56746">
        <w:t>The data structure was also changed to a List&lt;</w:t>
      </w:r>
      <w:proofErr w:type="spellStart"/>
      <w:r w:rsidR="00E56746">
        <w:t>InventoryList</w:t>
      </w:r>
      <w:proofErr w:type="spellEnd"/>
      <w:r w:rsidR="00E56746">
        <w:t xml:space="preserve">&gt; when working with the actual data. To achieve these, </w:t>
      </w:r>
      <w:proofErr w:type="spellStart"/>
      <w:r w:rsidR="00E56746">
        <w:t>InventoryAlgorithms.kt</w:t>
      </w:r>
      <w:proofErr w:type="spellEnd"/>
      <w:r w:rsidR="00E56746">
        <w:t xml:space="preserve"> was created that has a low stock filter at O(n) and a merge sorting algorithm as O(n log n). I also added unit testing for the algorithms. </w:t>
      </w:r>
      <w:proofErr w:type="spellStart"/>
      <w:r w:rsidR="00E56746">
        <w:t>InventoryViewModel.kt</w:t>
      </w:r>
      <w:proofErr w:type="spellEnd"/>
      <w:r w:rsidR="00E56746">
        <w:t xml:space="preserve"> was also created, which primarily handles most of the inventory displays. I then began to implement the </w:t>
      </w:r>
      <w:proofErr w:type="spellStart"/>
      <w:r w:rsidR="00E56746">
        <w:t>ViewModel</w:t>
      </w:r>
      <w:proofErr w:type="spellEnd"/>
      <w:r w:rsidR="00E56746">
        <w:t xml:space="preserve"> into </w:t>
      </w:r>
      <w:proofErr w:type="spellStart"/>
      <w:r w:rsidR="00E56746">
        <w:t>ActivityMain.kt</w:t>
      </w:r>
      <w:proofErr w:type="spellEnd"/>
      <w:r w:rsidR="00E56746">
        <w:t xml:space="preserve">. </w:t>
      </w:r>
      <w:r w:rsidR="009D0ECF">
        <w:t xml:space="preserve">I also quickly wrote up a UML class </w:t>
      </w:r>
      <w:proofErr w:type="spellStart"/>
      <w:r w:rsidR="009D0ECF">
        <w:t>lucidchart</w:t>
      </w:r>
      <w:proofErr w:type="spellEnd"/>
      <w:r w:rsidR="009D0ECF">
        <w:t xml:space="preserve"> of the entire project. </w:t>
      </w:r>
    </w:p>
    <w:p w14:paraId="797687C5" w14:textId="4DAA9917" w:rsidR="00E56746" w:rsidRDefault="00E56746" w:rsidP="00147906">
      <w:r>
        <w:t xml:space="preserve">Now, what I did not do yet. There was no substantial enhancements toward UI/UX. Buttons were added, but they were last minute at best to test my algorithms. The existing </w:t>
      </w:r>
      <w:r w:rsidR="009D0ECF">
        <w:t xml:space="preserve">display remains mainly unchanged. I also did not fully migrate CRUD operations from </w:t>
      </w:r>
      <w:proofErr w:type="spellStart"/>
      <w:r w:rsidR="009D0ECF">
        <w:t>ActivityMain</w:t>
      </w:r>
      <w:proofErr w:type="spellEnd"/>
      <w:r w:rsidR="009D0ECF">
        <w:t xml:space="preserve"> to </w:t>
      </w:r>
      <w:proofErr w:type="spellStart"/>
      <w:r w:rsidR="009D0ECF">
        <w:t>InventoryViewModel</w:t>
      </w:r>
      <w:proofErr w:type="spellEnd"/>
      <w:r w:rsidR="009D0ECF">
        <w:t xml:space="preserve">. CRUD functionality still sits in </w:t>
      </w:r>
      <w:proofErr w:type="spellStart"/>
      <w:r w:rsidR="009D0ECF">
        <w:t>DatabaseHelper</w:t>
      </w:r>
      <w:proofErr w:type="spellEnd"/>
      <w:r w:rsidR="009D0ECF">
        <w:t xml:space="preserve"> and </w:t>
      </w:r>
      <w:proofErr w:type="spellStart"/>
      <w:r w:rsidR="009D0ECF">
        <w:t>InventoryViewModel</w:t>
      </w:r>
      <w:proofErr w:type="spellEnd"/>
      <w:r w:rsidR="009D0ECF">
        <w:t xml:space="preserve"> acts as a display for the current database. Finally, I did not create a user-changeable threshold for the low stock filter. This was mainly due to testing and its first iteration. </w:t>
      </w:r>
    </w:p>
    <w:p w14:paraId="6E5A81EA" w14:textId="31F8A31C" w:rsidR="009D0ECF" w:rsidRDefault="009D0ECF" w:rsidP="00147906">
      <w:r>
        <w:lastRenderedPageBreak/>
        <w:t>While I was working on this enhancement for the artifact, I</w:t>
      </w:r>
      <w:r w:rsidR="00BB33F0">
        <w:t xml:space="preserve"> realized the importance of designing a program before coding. I created the UML class diagram before any coding, and I made that a restriction of mine so it would get done. I felt so relaxed while coding because I knew what I needed to do and how to start. It reminded me when I first started this class. I had to create some diagrams basically showing how I wanted the screens to look, some UML stuff, etcetera. I remember how much I enjoy that. I also caught myself appreciating how intuitive the Kotlin language has been so far. Both syntax and logic makes a lot of sense to me, it just clicks.  </w:t>
      </w:r>
    </w:p>
    <w:sectPr w:rsidR="009D0ECF" w:rsidSect="005B25D6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4D367" w14:textId="77777777" w:rsidR="00CB3207" w:rsidRDefault="00CB3207" w:rsidP="005B25D6">
      <w:pPr>
        <w:spacing w:after="0" w:line="240" w:lineRule="auto"/>
      </w:pPr>
      <w:r>
        <w:separator/>
      </w:r>
    </w:p>
  </w:endnote>
  <w:endnote w:type="continuationSeparator" w:id="0">
    <w:p w14:paraId="5842A046" w14:textId="77777777" w:rsidR="00CB3207" w:rsidRDefault="00CB3207" w:rsidP="005B2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87BAF" w14:textId="77777777" w:rsidR="00CB3207" w:rsidRDefault="00CB3207" w:rsidP="005B25D6">
      <w:pPr>
        <w:spacing w:after="0" w:line="240" w:lineRule="auto"/>
      </w:pPr>
      <w:r>
        <w:separator/>
      </w:r>
    </w:p>
  </w:footnote>
  <w:footnote w:type="continuationSeparator" w:id="0">
    <w:p w14:paraId="427522E0" w14:textId="77777777" w:rsidR="00CB3207" w:rsidRDefault="00CB3207" w:rsidP="005B2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5625E" w14:textId="77777777" w:rsidR="005B25D6" w:rsidRDefault="005B25D6">
    <w:pPr>
      <w:pStyle w:val="Header"/>
      <w:jc w:val="right"/>
    </w:pPr>
    <w:r>
      <w:t xml:space="preserve">Houle </w:t>
    </w:r>
    <w:sdt>
      <w:sdtPr>
        <w:id w:val="-177122349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43B8A23" w14:textId="77777777" w:rsidR="005B25D6" w:rsidRDefault="005B25D6" w:rsidP="005B25D6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814D" w14:textId="77777777" w:rsidR="005B25D6" w:rsidRDefault="005B25D6" w:rsidP="005B25D6">
    <w:pPr>
      <w:pStyle w:val="Header"/>
      <w:ind w:firstLine="0"/>
    </w:pPr>
    <w:r>
      <w:t>Clayton Houle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  <w:p w14:paraId="4D4435F2" w14:textId="174CE549" w:rsidR="005B25D6" w:rsidRDefault="00147906" w:rsidP="005B25D6">
    <w:pPr>
      <w:pStyle w:val="Header"/>
      <w:ind w:firstLine="0"/>
    </w:pPr>
    <w:r>
      <w:t>9/27/2026</w:t>
    </w:r>
  </w:p>
  <w:p w14:paraId="4CD66FFC" w14:textId="75083F84" w:rsidR="005B25D6" w:rsidRDefault="00147906" w:rsidP="005B25D6">
    <w:pPr>
      <w:pStyle w:val="Header"/>
      <w:ind w:firstLine="0"/>
    </w:pPr>
    <w:r>
      <w:t>CS 499 – Milestone Three Narrative</w:t>
    </w:r>
  </w:p>
  <w:p w14:paraId="5993060A" w14:textId="77777777" w:rsidR="005B25D6" w:rsidRDefault="005B25D6" w:rsidP="005B25D6">
    <w:pPr>
      <w:pStyle w:val="Header"/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06"/>
    <w:rsid w:val="000C6BAA"/>
    <w:rsid w:val="0011544F"/>
    <w:rsid w:val="00147906"/>
    <w:rsid w:val="0042675E"/>
    <w:rsid w:val="004B77C9"/>
    <w:rsid w:val="005135DB"/>
    <w:rsid w:val="005B25D6"/>
    <w:rsid w:val="009D0ECF"/>
    <w:rsid w:val="00B74B40"/>
    <w:rsid w:val="00BB33F0"/>
    <w:rsid w:val="00C85170"/>
    <w:rsid w:val="00CB3207"/>
    <w:rsid w:val="00E56746"/>
    <w:rsid w:val="00F8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E8D8"/>
  <w15:chartTrackingRefBased/>
  <w15:docId w15:val="{9246D9AC-8067-469B-A230-8CD63D4A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5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5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5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5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5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5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5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5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5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5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5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5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5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5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5D6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5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5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2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5D6"/>
  </w:style>
  <w:style w:type="paragraph" w:styleId="Footer">
    <w:name w:val="footer"/>
    <w:basedOn w:val="Normal"/>
    <w:link w:val="FooterChar"/>
    <w:uiPriority w:val="99"/>
    <w:unhideWhenUsed/>
    <w:rsid w:val="005B2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yt\OneDrive\Documents\Custom%20Office%20Templates\School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School Template.dotx</Template>
  <TotalTime>77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houle</dc:creator>
  <cp:keywords/>
  <dc:description/>
  <cp:lastModifiedBy>clayton houle</cp:lastModifiedBy>
  <cp:revision>1</cp:revision>
  <dcterms:created xsi:type="dcterms:W3CDTF">2026-09-27T23:12:00Z</dcterms:created>
  <dcterms:modified xsi:type="dcterms:W3CDTF">2026-09-28T00:29:00Z</dcterms:modified>
</cp:coreProperties>
</file>